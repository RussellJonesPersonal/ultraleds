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800" w:type="dxa"/>
        <w:jc w:val="center"/>
        <w:tblLook w:val="0000" w:firstRow="0" w:lastRow="0" w:firstColumn="0" w:lastColumn="0" w:noHBand="0" w:noVBand="0"/>
      </w:tblPr>
      <w:tblGrid>
        <w:gridCol w:w="5412"/>
        <w:gridCol w:w="5388"/>
      </w:tblGrid>
      <w:tr w:rsidR="005A6D66" w:rsidRPr="00F802A8" w14:paraId="16D57C24" w14:textId="77777777" w:rsidTr="00000030">
        <w:trPr>
          <w:trHeight w:val="795"/>
          <w:jc w:val="center"/>
        </w:trPr>
        <w:tc>
          <w:tcPr>
            <w:tcW w:w="5412" w:type="dxa"/>
            <w:vMerge w:val="restart"/>
          </w:tcPr>
          <w:p w14:paraId="1C454BFC" w14:textId="77777777" w:rsidR="005A6D66" w:rsidRPr="00F802A8" w:rsidRDefault="00CE17C0" w:rsidP="00D81510">
            <w:pPr>
              <w:pStyle w:val="Companyname"/>
              <w:rPr>
                <w:sz w:val="22"/>
                <w:szCs w:val="22"/>
              </w:rPr>
            </w:pPr>
            <w:r w:rsidRPr="00F802A8">
              <w:rPr>
                <w:sz w:val="22"/>
                <w:szCs w:val="22"/>
              </w:rPr>
              <w:t>Russell Jones</w:t>
            </w:r>
          </w:p>
          <w:p w14:paraId="2980D126" w14:textId="77777777" w:rsidR="005A6D66" w:rsidRPr="00F802A8" w:rsidRDefault="005A6D66" w:rsidP="001E3C2E">
            <w:pPr>
              <w:rPr>
                <w:szCs w:val="22"/>
              </w:rPr>
            </w:pPr>
          </w:p>
          <w:p w14:paraId="4DE46709" w14:textId="77777777" w:rsidR="00DE7337" w:rsidRDefault="004449F9" w:rsidP="00CE17C0">
            <w:pPr>
              <w:rPr>
                <w:szCs w:val="22"/>
              </w:rPr>
            </w:pPr>
            <w:r>
              <w:rPr>
                <w:szCs w:val="22"/>
              </w:rPr>
              <w:t>59 Mellors Field Close</w:t>
            </w:r>
          </w:p>
          <w:p w14:paraId="4E51A201" w14:textId="77777777" w:rsidR="004449F9" w:rsidRDefault="004449F9" w:rsidP="00CE17C0">
            <w:pPr>
              <w:rPr>
                <w:szCs w:val="22"/>
              </w:rPr>
            </w:pPr>
            <w:r>
              <w:rPr>
                <w:szCs w:val="22"/>
              </w:rPr>
              <w:t>Sandbach</w:t>
            </w:r>
          </w:p>
          <w:p w14:paraId="2CC0E31F" w14:textId="77777777" w:rsidR="004449F9" w:rsidRDefault="004449F9" w:rsidP="00CE17C0">
            <w:pPr>
              <w:rPr>
                <w:szCs w:val="22"/>
              </w:rPr>
            </w:pPr>
            <w:r>
              <w:rPr>
                <w:szCs w:val="22"/>
              </w:rPr>
              <w:t>Cheshire</w:t>
            </w:r>
          </w:p>
          <w:p w14:paraId="7ED5DF2B" w14:textId="77777777" w:rsidR="004449F9" w:rsidRPr="00F802A8" w:rsidRDefault="004449F9" w:rsidP="00CE17C0">
            <w:pPr>
              <w:rPr>
                <w:szCs w:val="22"/>
              </w:rPr>
            </w:pPr>
            <w:r>
              <w:rPr>
                <w:szCs w:val="22"/>
              </w:rPr>
              <w:t>CW11 1TT</w:t>
            </w:r>
          </w:p>
          <w:p w14:paraId="6DDF7CB0" w14:textId="77777777" w:rsidR="00135C84" w:rsidRPr="00F802A8" w:rsidRDefault="00135C84" w:rsidP="004449F9">
            <w:pPr>
              <w:rPr>
                <w:szCs w:val="22"/>
              </w:rPr>
            </w:pPr>
            <w:r w:rsidRPr="00F802A8">
              <w:rPr>
                <w:szCs w:val="22"/>
              </w:rPr>
              <w:t xml:space="preserve">Phone: </w:t>
            </w:r>
            <w:r w:rsidR="004449F9">
              <w:rPr>
                <w:szCs w:val="22"/>
              </w:rPr>
              <w:t>07900 255 933</w:t>
            </w:r>
          </w:p>
        </w:tc>
        <w:tc>
          <w:tcPr>
            <w:tcW w:w="5388" w:type="dxa"/>
          </w:tcPr>
          <w:p w14:paraId="31BF66BF" w14:textId="77777777" w:rsidR="005A6D66" w:rsidRPr="00F802A8" w:rsidRDefault="005A6D66" w:rsidP="00E6107D">
            <w:pPr>
              <w:pStyle w:val="Heading1"/>
              <w:rPr>
                <w:szCs w:val="40"/>
              </w:rPr>
            </w:pPr>
            <w:r w:rsidRPr="00F802A8">
              <w:rPr>
                <w:szCs w:val="40"/>
              </w:rPr>
              <w:t>INVOICE</w:t>
            </w:r>
          </w:p>
        </w:tc>
      </w:tr>
      <w:tr w:rsidR="005A6D66" w:rsidRPr="00F802A8" w14:paraId="4D538870" w14:textId="77777777" w:rsidTr="00000030">
        <w:trPr>
          <w:trHeight w:val="795"/>
          <w:jc w:val="center"/>
        </w:trPr>
        <w:tc>
          <w:tcPr>
            <w:tcW w:w="5412" w:type="dxa"/>
            <w:vMerge/>
          </w:tcPr>
          <w:p w14:paraId="170820E3" w14:textId="77777777" w:rsidR="005A6D66" w:rsidRPr="00F802A8" w:rsidRDefault="005A6D66" w:rsidP="00D81510">
            <w:pPr>
              <w:pStyle w:val="Heading2"/>
              <w:rPr>
                <w:sz w:val="22"/>
                <w:szCs w:val="22"/>
              </w:rPr>
            </w:pPr>
          </w:p>
        </w:tc>
        <w:tc>
          <w:tcPr>
            <w:tcW w:w="5388" w:type="dxa"/>
            <w:vAlign w:val="bottom"/>
          </w:tcPr>
          <w:p w14:paraId="2DE25399" w14:textId="77777777" w:rsidR="005A6D66" w:rsidRPr="00F802A8" w:rsidRDefault="005A6D66" w:rsidP="00CC4B85">
            <w:pPr>
              <w:pStyle w:val="RightAligned"/>
              <w:rPr>
                <w:sz w:val="22"/>
                <w:szCs w:val="22"/>
              </w:rPr>
            </w:pPr>
            <w:r w:rsidRPr="00F802A8">
              <w:rPr>
                <w:sz w:val="22"/>
                <w:szCs w:val="22"/>
              </w:rPr>
              <w:t>Invoice #</w:t>
            </w:r>
            <w:r w:rsidR="00F467FC">
              <w:rPr>
                <w:sz w:val="22"/>
                <w:szCs w:val="22"/>
              </w:rPr>
              <w:t>1</w:t>
            </w:r>
          </w:p>
          <w:p w14:paraId="5EADD1B9" w14:textId="6846F740" w:rsidR="005A6D66" w:rsidRPr="00F802A8" w:rsidRDefault="005A6D66" w:rsidP="005A6D66">
            <w:pPr>
              <w:pStyle w:val="RightAligned"/>
              <w:rPr>
                <w:b/>
                <w:bCs/>
                <w:sz w:val="22"/>
                <w:szCs w:val="22"/>
              </w:rPr>
            </w:pPr>
            <w:r w:rsidRPr="00F802A8">
              <w:rPr>
                <w:sz w:val="22"/>
                <w:szCs w:val="22"/>
              </w:rPr>
              <w:t xml:space="preserve">Date: </w:t>
            </w:r>
            <w:r w:rsidR="00DC3129" w:rsidRPr="00F802A8">
              <w:rPr>
                <w:sz w:val="22"/>
                <w:szCs w:val="22"/>
              </w:rPr>
              <w:fldChar w:fldCharType="begin"/>
            </w:r>
            <w:r w:rsidR="00DC3129" w:rsidRPr="00F802A8">
              <w:rPr>
                <w:sz w:val="22"/>
                <w:szCs w:val="22"/>
              </w:rPr>
              <w:instrText>DATE \@ "MMMM d, yyyy"</w:instrText>
            </w:r>
            <w:r w:rsidR="00DC3129" w:rsidRPr="00F802A8">
              <w:rPr>
                <w:sz w:val="22"/>
                <w:szCs w:val="22"/>
              </w:rPr>
              <w:fldChar w:fldCharType="separate"/>
            </w:r>
            <w:r w:rsidR="00845686">
              <w:rPr>
                <w:noProof/>
                <w:sz w:val="22"/>
                <w:szCs w:val="22"/>
              </w:rPr>
              <w:t>December 6, 2024</w:t>
            </w:r>
            <w:r w:rsidR="00DC3129" w:rsidRPr="00F802A8">
              <w:rPr>
                <w:noProof/>
                <w:sz w:val="22"/>
                <w:szCs w:val="22"/>
              </w:rPr>
              <w:fldChar w:fldCharType="end"/>
            </w:r>
          </w:p>
        </w:tc>
      </w:tr>
    </w:tbl>
    <w:p w14:paraId="18A60F8D" w14:textId="77777777" w:rsidR="0093568C" w:rsidRPr="00F802A8" w:rsidRDefault="0093568C" w:rsidP="001E3C2E">
      <w:pPr>
        <w:rPr>
          <w:szCs w:val="22"/>
        </w:rPr>
      </w:pPr>
    </w:p>
    <w:tbl>
      <w:tblPr>
        <w:tblW w:w="10800" w:type="dxa"/>
        <w:jc w:val="center"/>
        <w:tblLook w:val="0000" w:firstRow="0" w:lastRow="0" w:firstColumn="0" w:lastColumn="0" w:noHBand="0" w:noVBand="0"/>
      </w:tblPr>
      <w:tblGrid>
        <w:gridCol w:w="2410"/>
        <w:gridCol w:w="8390"/>
      </w:tblGrid>
      <w:tr w:rsidR="0093568C" w:rsidRPr="00F802A8" w14:paraId="2468F555" w14:textId="77777777" w:rsidTr="00060DA2">
        <w:trPr>
          <w:trHeight w:val="1440"/>
          <w:jc w:val="center"/>
        </w:trPr>
        <w:tc>
          <w:tcPr>
            <w:tcW w:w="2410" w:type="dxa"/>
          </w:tcPr>
          <w:p w14:paraId="35AF460D" w14:textId="77777777" w:rsidR="0093568C" w:rsidRPr="00F802A8" w:rsidRDefault="0093568C" w:rsidP="00D81510">
            <w:pPr>
              <w:pStyle w:val="Heading2"/>
              <w:rPr>
                <w:sz w:val="22"/>
                <w:szCs w:val="22"/>
              </w:rPr>
            </w:pPr>
            <w:r w:rsidRPr="00F802A8">
              <w:rPr>
                <w:sz w:val="22"/>
                <w:szCs w:val="22"/>
              </w:rPr>
              <w:t>To:</w:t>
            </w:r>
          </w:p>
          <w:p w14:paraId="201F328C" w14:textId="77777777" w:rsidR="00415641" w:rsidRDefault="004449F9" w:rsidP="001E3C2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Phoenix Digital</w:t>
            </w:r>
          </w:p>
          <w:p w14:paraId="67E2E5D2" w14:textId="77777777" w:rsidR="0093568C" w:rsidRPr="00F802A8" w:rsidRDefault="0093568C" w:rsidP="001E3C2E">
            <w:pPr>
              <w:rPr>
                <w:szCs w:val="22"/>
              </w:rPr>
            </w:pPr>
          </w:p>
        </w:tc>
        <w:tc>
          <w:tcPr>
            <w:tcW w:w="8390" w:type="dxa"/>
          </w:tcPr>
          <w:p w14:paraId="069795A4" w14:textId="77777777" w:rsidR="0093568C" w:rsidRPr="00F802A8" w:rsidRDefault="00640AAC" w:rsidP="00D81510">
            <w:pPr>
              <w:pStyle w:val="Heading2"/>
              <w:rPr>
                <w:sz w:val="22"/>
                <w:szCs w:val="22"/>
              </w:rPr>
            </w:pPr>
            <w:r w:rsidRPr="00F802A8">
              <w:rPr>
                <w:sz w:val="22"/>
                <w:szCs w:val="22"/>
              </w:rPr>
              <w:t>For:</w:t>
            </w:r>
          </w:p>
          <w:p w14:paraId="3F2909C7" w14:textId="7CE37228" w:rsidR="00D46279" w:rsidRPr="00F802A8" w:rsidRDefault="004E303B" w:rsidP="00923DC9">
            <w:pPr>
              <w:rPr>
                <w:szCs w:val="22"/>
              </w:rPr>
            </w:pPr>
            <w:proofErr w:type="spellStart"/>
            <w:r>
              <w:rPr>
                <w:szCs w:val="22"/>
              </w:rPr>
              <w:t>UltraLEDs</w:t>
            </w:r>
            <w:proofErr w:type="spellEnd"/>
            <w:r>
              <w:rPr>
                <w:szCs w:val="22"/>
              </w:rPr>
              <w:t xml:space="preserve"> microsite design and amendments</w:t>
            </w:r>
          </w:p>
        </w:tc>
      </w:tr>
    </w:tbl>
    <w:p w14:paraId="69987E2A" w14:textId="6D95FCC6" w:rsidR="0093568C" w:rsidRDefault="00764D8D" w:rsidP="00764D8D">
      <w:pPr>
        <w:rPr>
          <w:sz w:val="24"/>
        </w:rPr>
      </w:pPr>
      <w:r w:rsidRPr="00764D8D">
        <w:rPr>
          <w:sz w:val="24"/>
        </w:rPr>
        <w:t xml:space="preserve">Design (HTML, CSS, and </w:t>
      </w:r>
      <w:r w:rsidR="008252E8">
        <w:rPr>
          <w:sz w:val="24"/>
        </w:rPr>
        <w:t>JavaScript</w:t>
      </w:r>
      <w:r w:rsidRPr="00764D8D">
        <w:rPr>
          <w:sz w:val="24"/>
        </w:rPr>
        <w:t>)</w:t>
      </w:r>
    </w:p>
    <w:p w14:paraId="10D7A37B" w14:textId="77777777" w:rsidR="007138AE" w:rsidRPr="00764D8D" w:rsidRDefault="007138AE" w:rsidP="00764D8D">
      <w:pPr>
        <w:rPr>
          <w:sz w:val="24"/>
        </w:rPr>
      </w:pPr>
    </w:p>
    <w:tbl>
      <w:tblPr>
        <w:tblStyle w:val="TableGridLight"/>
        <w:tblW w:w="5000" w:type="pct"/>
        <w:tblLook w:val="0060" w:firstRow="1" w:lastRow="1" w:firstColumn="0" w:lastColumn="0" w:noHBand="0" w:noVBand="0"/>
      </w:tblPr>
      <w:tblGrid>
        <w:gridCol w:w="6862"/>
        <w:gridCol w:w="902"/>
        <w:gridCol w:w="1293"/>
        <w:gridCol w:w="1733"/>
      </w:tblGrid>
      <w:tr w:rsidR="008252E8" w:rsidRPr="00F802A8" w14:paraId="15E46B41" w14:textId="77777777" w:rsidTr="00060DA2">
        <w:trPr>
          <w:trHeight w:val="296"/>
        </w:trPr>
        <w:tc>
          <w:tcPr>
            <w:tcW w:w="3179" w:type="pct"/>
          </w:tcPr>
          <w:p w14:paraId="4D2377A0" w14:textId="0C766B15" w:rsidR="008252E8" w:rsidRDefault="00060DA2" w:rsidP="00771EF6">
            <w:pPr>
              <w:pStyle w:val="Columnheading"/>
              <w:ind w:left="-52"/>
              <w:jc w:val="left"/>
            </w:pPr>
            <w:r>
              <w:t>Detail</w:t>
            </w:r>
          </w:p>
        </w:tc>
        <w:tc>
          <w:tcPr>
            <w:tcW w:w="418" w:type="pct"/>
          </w:tcPr>
          <w:p w14:paraId="64B11D0C" w14:textId="6F1B740F" w:rsidR="008252E8" w:rsidRPr="00F802A8" w:rsidRDefault="00E3396F" w:rsidP="00771EF6">
            <w:pPr>
              <w:pStyle w:val="Columnheading"/>
              <w:ind w:left="-52"/>
              <w:jc w:val="left"/>
            </w:pPr>
            <w:r>
              <w:t>Days</w:t>
            </w:r>
          </w:p>
        </w:tc>
        <w:tc>
          <w:tcPr>
            <w:tcW w:w="599" w:type="pct"/>
          </w:tcPr>
          <w:p w14:paraId="368463F4" w14:textId="16C0BF74" w:rsidR="008252E8" w:rsidRPr="00F802A8" w:rsidRDefault="008252E8" w:rsidP="00771EF6">
            <w:pPr>
              <w:pStyle w:val="Columnheading"/>
              <w:jc w:val="right"/>
            </w:pPr>
            <w:r>
              <w:t xml:space="preserve">£ per </w:t>
            </w:r>
            <w:r w:rsidR="00E3396F">
              <w:t>day</w:t>
            </w:r>
          </w:p>
        </w:tc>
        <w:tc>
          <w:tcPr>
            <w:tcW w:w="803" w:type="pct"/>
          </w:tcPr>
          <w:p w14:paraId="79B45316" w14:textId="4BF8BECF" w:rsidR="008252E8" w:rsidRPr="00F802A8" w:rsidRDefault="008252E8" w:rsidP="00771EF6">
            <w:pPr>
              <w:pStyle w:val="Columnheading"/>
              <w:jc w:val="right"/>
            </w:pPr>
            <w:r w:rsidRPr="00F802A8">
              <w:t>@£</w:t>
            </w:r>
            <w:r w:rsidR="00E3396F">
              <w:t>400</w:t>
            </w:r>
            <w:r w:rsidRPr="00F802A8">
              <w:t xml:space="preserve"> per </w:t>
            </w:r>
            <w:r w:rsidR="00E3396F">
              <w:t>day</w:t>
            </w:r>
          </w:p>
        </w:tc>
      </w:tr>
      <w:tr w:rsidR="008252E8" w:rsidRPr="00F802A8" w14:paraId="70BB5573" w14:textId="77777777" w:rsidTr="00060DA2">
        <w:trPr>
          <w:trHeight w:val="100"/>
        </w:trPr>
        <w:tc>
          <w:tcPr>
            <w:tcW w:w="3179" w:type="pct"/>
          </w:tcPr>
          <w:p w14:paraId="7267F097" w14:textId="53FE662E" w:rsidR="008252E8" w:rsidRDefault="00E3396F" w:rsidP="00923DC9">
            <w:pPr>
              <w:ind w:left="-52"/>
            </w:pPr>
            <w:r>
              <w:t xml:space="preserve">Bootstrap </w:t>
            </w:r>
            <w:r w:rsidR="008252E8">
              <w:t>HTML design and build, plus amendments</w:t>
            </w:r>
          </w:p>
        </w:tc>
        <w:tc>
          <w:tcPr>
            <w:tcW w:w="418" w:type="pct"/>
          </w:tcPr>
          <w:p w14:paraId="1885BFFA" w14:textId="21939963" w:rsidR="008252E8" w:rsidRDefault="004E303B" w:rsidP="0072774C">
            <w:r>
              <w:t>3</w:t>
            </w:r>
          </w:p>
        </w:tc>
        <w:tc>
          <w:tcPr>
            <w:tcW w:w="599" w:type="pct"/>
          </w:tcPr>
          <w:p w14:paraId="3ACEB23C" w14:textId="7B7D746B" w:rsidR="008252E8" w:rsidRDefault="008252E8" w:rsidP="00FD10DB">
            <w:pPr>
              <w:jc w:val="right"/>
            </w:pPr>
            <w:r>
              <w:t>£4</w:t>
            </w:r>
            <w:r w:rsidR="00E3396F">
              <w:t>0</w:t>
            </w:r>
            <w:r>
              <w:t>0.00</w:t>
            </w:r>
          </w:p>
        </w:tc>
        <w:tc>
          <w:tcPr>
            <w:tcW w:w="803" w:type="pct"/>
          </w:tcPr>
          <w:p w14:paraId="5E229BAE" w14:textId="08E788B9" w:rsidR="008252E8" w:rsidRPr="00F802A8" w:rsidRDefault="008252E8" w:rsidP="007A77BF">
            <w:pPr>
              <w:jc w:val="right"/>
            </w:pPr>
            <w:r>
              <w:fldChar w:fldCharType="begin"/>
            </w:r>
            <w:r>
              <w:instrText xml:space="preserve"> =PRODUCT(LEFT) </w:instrText>
            </w:r>
            <w:r>
              <w:fldChar w:fldCharType="separate"/>
            </w:r>
            <w:r w:rsidR="004E303B">
              <w:rPr>
                <w:noProof/>
              </w:rPr>
              <w:t>£1200.00</w:t>
            </w:r>
            <w:r>
              <w:fldChar w:fldCharType="end"/>
            </w:r>
          </w:p>
        </w:tc>
      </w:tr>
      <w:tr w:rsidR="008252E8" w:rsidRPr="00F802A8" w14:paraId="3B590287" w14:textId="77777777" w:rsidTr="00060DA2">
        <w:trPr>
          <w:trHeight w:val="262"/>
        </w:trPr>
        <w:tc>
          <w:tcPr>
            <w:tcW w:w="3179" w:type="pct"/>
          </w:tcPr>
          <w:p w14:paraId="2A1D8518" w14:textId="4827631B" w:rsidR="008252E8" w:rsidRDefault="008252E8" w:rsidP="00771EF6">
            <w:pPr>
              <w:ind w:left="-52"/>
            </w:pPr>
            <w:r>
              <w:t>Total</w:t>
            </w:r>
          </w:p>
        </w:tc>
        <w:tc>
          <w:tcPr>
            <w:tcW w:w="418" w:type="pct"/>
          </w:tcPr>
          <w:p w14:paraId="4987A476" w14:textId="77777777" w:rsidR="008252E8" w:rsidRDefault="008252E8" w:rsidP="00771EF6">
            <w:pPr>
              <w:ind w:left="-52"/>
            </w:pPr>
          </w:p>
        </w:tc>
        <w:tc>
          <w:tcPr>
            <w:tcW w:w="599" w:type="pct"/>
          </w:tcPr>
          <w:p w14:paraId="42422C71" w14:textId="77777777" w:rsidR="008252E8" w:rsidRDefault="008252E8" w:rsidP="00311A59">
            <w:pPr>
              <w:jc w:val="right"/>
            </w:pPr>
          </w:p>
        </w:tc>
        <w:tc>
          <w:tcPr>
            <w:tcW w:w="803" w:type="pct"/>
          </w:tcPr>
          <w:p w14:paraId="73BD2C4A" w14:textId="5E71CAD9" w:rsidR="008252E8" w:rsidRPr="00F802A8" w:rsidRDefault="008252E8" w:rsidP="00311A59">
            <w:pPr>
              <w:jc w:val="right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 w:rsidR="004E303B">
              <w:rPr>
                <w:noProof/>
              </w:rPr>
              <w:t>£1200.00</w:t>
            </w:r>
            <w:r>
              <w:fldChar w:fldCharType="end"/>
            </w:r>
          </w:p>
        </w:tc>
      </w:tr>
    </w:tbl>
    <w:p w14:paraId="60C2C165" w14:textId="77777777" w:rsidR="00764D8D" w:rsidRPr="00F802A8" w:rsidRDefault="00764D8D" w:rsidP="001E3C2E"/>
    <w:tbl>
      <w:tblPr>
        <w:tblW w:w="10800" w:type="dxa"/>
        <w:jc w:val="center"/>
        <w:tblLook w:val="0000" w:firstRow="0" w:lastRow="0" w:firstColumn="0" w:lastColumn="0" w:noHBand="0" w:noVBand="0"/>
      </w:tblPr>
      <w:tblGrid>
        <w:gridCol w:w="10800"/>
      </w:tblGrid>
      <w:tr w:rsidR="00BD7A44" w:rsidRPr="00F802A8" w14:paraId="505DFCF3" w14:textId="77777777">
        <w:trPr>
          <w:trHeight w:val="2198"/>
          <w:jc w:val="center"/>
        </w:trPr>
        <w:tc>
          <w:tcPr>
            <w:tcW w:w="10800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14:paraId="5CA16200" w14:textId="77777777" w:rsidR="00AE01BF" w:rsidRPr="00F802A8" w:rsidRDefault="00AE01BF" w:rsidP="00FB1848">
            <w:r w:rsidRPr="00F802A8">
              <w:t>Royal Bank Of Scotland</w:t>
            </w:r>
          </w:p>
          <w:p w14:paraId="36397184" w14:textId="77777777" w:rsidR="00AE01BF" w:rsidRPr="00F802A8" w:rsidRDefault="00AE01BF" w:rsidP="00FB1848">
            <w:r w:rsidRPr="00F802A8">
              <w:t>Account: 10138673</w:t>
            </w:r>
          </w:p>
          <w:p w14:paraId="54C4B4C9" w14:textId="77777777" w:rsidR="00AE01BF" w:rsidRPr="00F802A8" w:rsidRDefault="00AE01BF" w:rsidP="00FB1848">
            <w:r w:rsidRPr="00F802A8">
              <w:t>Sort code: 162117</w:t>
            </w:r>
          </w:p>
          <w:p w14:paraId="19586913" w14:textId="77777777" w:rsidR="00BD7A44" w:rsidRPr="00F802A8" w:rsidRDefault="00CE17C0" w:rsidP="00FB1848">
            <w:r w:rsidRPr="00F802A8">
              <w:t xml:space="preserve">Total due in </w:t>
            </w:r>
            <w:r w:rsidR="00000030" w:rsidRPr="00F802A8">
              <w:t>28</w:t>
            </w:r>
            <w:r w:rsidRPr="00F802A8">
              <w:t xml:space="preserve"> days.</w:t>
            </w:r>
          </w:p>
          <w:p w14:paraId="6FC3C083" w14:textId="77777777" w:rsidR="00FB1848" w:rsidRDefault="00FB1848" w:rsidP="00FB1848"/>
          <w:p w14:paraId="43BD4DC9" w14:textId="77777777" w:rsidR="00F802A8" w:rsidRPr="00F802A8" w:rsidRDefault="00F802A8" w:rsidP="00FB1848"/>
        </w:tc>
      </w:tr>
      <w:tr w:rsidR="00D4146A" w:rsidRPr="00F802A8" w14:paraId="4B00166D" w14:textId="77777777">
        <w:trPr>
          <w:trHeight w:val="432"/>
          <w:jc w:val="center"/>
        </w:trPr>
        <w:tc>
          <w:tcPr>
            <w:tcW w:w="10800" w:type="dxa"/>
            <w:vAlign w:val="center"/>
          </w:tcPr>
          <w:p w14:paraId="40BDC374" w14:textId="77777777" w:rsidR="00D4146A" w:rsidRPr="00F802A8" w:rsidRDefault="00D4146A" w:rsidP="00D81510">
            <w:pPr>
              <w:pStyle w:val="Thankyou"/>
              <w:rPr>
                <w:b w:val="0"/>
                <w:sz w:val="40"/>
                <w:szCs w:val="40"/>
              </w:rPr>
            </w:pPr>
            <w:r w:rsidRPr="00F802A8">
              <w:rPr>
                <w:b w:val="0"/>
                <w:color w:val="808080" w:themeColor="background1" w:themeShade="80"/>
                <w:sz w:val="40"/>
                <w:szCs w:val="40"/>
              </w:rPr>
              <w:t>Thank you for your business!</w:t>
            </w:r>
          </w:p>
        </w:tc>
      </w:tr>
    </w:tbl>
    <w:p w14:paraId="5D6932E8" w14:textId="77777777" w:rsidR="00B764B8" w:rsidRPr="00F802A8" w:rsidRDefault="00B764B8" w:rsidP="001E3C2E"/>
    <w:sectPr w:rsidR="00B764B8" w:rsidRPr="00F802A8" w:rsidSect="00473FA7">
      <w:pgSz w:w="12240" w:h="15840"/>
      <w:pgMar w:top="720" w:right="720" w:bottom="73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A2311D"/>
    <w:multiLevelType w:val="hybridMultilevel"/>
    <w:tmpl w:val="B64E4A0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B2751F"/>
    <w:multiLevelType w:val="hybridMultilevel"/>
    <w:tmpl w:val="DE88B224"/>
    <w:lvl w:ilvl="0" w:tplc="A842702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ascii="Arial" w:hAnsi="Arial"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43761486">
    <w:abstractNumId w:val="0"/>
  </w:num>
  <w:num w:numId="2" w16cid:durableId="574510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ABF"/>
    <w:rsid w:val="00000030"/>
    <w:rsid w:val="00007F16"/>
    <w:rsid w:val="0001480B"/>
    <w:rsid w:val="00040F1E"/>
    <w:rsid w:val="00052314"/>
    <w:rsid w:val="00060DA2"/>
    <w:rsid w:val="0006743A"/>
    <w:rsid w:val="000958FA"/>
    <w:rsid w:val="000A01EC"/>
    <w:rsid w:val="000A4170"/>
    <w:rsid w:val="000A5434"/>
    <w:rsid w:val="000B5368"/>
    <w:rsid w:val="000E069A"/>
    <w:rsid w:val="0010558D"/>
    <w:rsid w:val="00135C84"/>
    <w:rsid w:val="001726C1"/>
    <w:rsid w:val="0019038F"/>
    <w:rsid w:val="001936A8"/>
    <w:rsid w:val="001B048C"/>
    <w:rsid w:val="001B3FE4"/>
    <w:rsid w:val="001D6974"/>
    <w:rsid w:val="001E3C2E"/>
    <w:rsid w:val="0021009B"/>
    <w:rsid w:val="00242835"/>
    <w:rsid w:val="00264EDC"/>
    <w:rsid w:val="00271E8A"/>
    <w:rsid w:val="002808DA"/>
    <w:rsid w:val="002F5745"/>
    <w:rsid w:val="00311734"/>
    <w:rsid w:val="00311A59"/>
    <w:rsid w:val="0033411B"/>
    <w:rsid w:val="00334D77"/>
    <w:rsid w:val="00341D54"/>
    <w:rsid w:val="0039597A"/>
    <w:rsid w:val="003A4456"/>
    <w:rsid w:val="003A5554"/>
    <w:rsid w:val="003A59E2"/>
    <w:rsid w:val="003B0B04"/>
    <w:rsid w:val="003F03CA"/>
    <w:rsid w:val="00403BBF"/>
    <w:rsid w:val="00415641"/>
    <w:rsid w:val="00437466"/>
    <w:rsid w:val="00442565"/>
    <w:rsid w:val="004449F9"/>
    <w:rsid w:val="00473FA7"/>
    <w:rsid w:val="004942F4"/>
    <w:rsid w:val="004C5611"/>
    <w:rsid w:val="004D7A05"/>
    <w:rsid w:val="004E303B"/>
    <w:rsid w:val="004E7094"/>
    <w:rsid w:val="004F48C7"/>
    <w:rsid w:val="0050509D"/>
    <w:rsid w:val="00513475"/>
    <w:rsid w:val="005404D4"/>
    <w:rsid w:val="00542755"/>
    <w:rsid w:val="005512F1"/>
    <w:rsid w:val="005A6D66"/>
    <w:rsid w:val="005B29B8"/>
    <w:rsid w:val="00603A51"/>
    <w:rsid w:val="006050E3"/>
    <w:rsid w:val="00640AAC"/>
    <w:rsid w:val="00684DE9"/>
    <w:rsid w:val="006C2D1E"/>
    <w:rsid w:val="007138AE"/>
    <w:rsid w:val="0072774C"/>
    <w:rsid w:val="00764D8D"/>
    <w:rsid w:val="0078774A"/>
    <w:rsid w:val="0079589B"/>
    <w:rsid w:val="007A77BF"/>
    <w:rsid w:val="007C10F5"/>
    <w:rsid w:val="007E18F4"/>
    <w:rsid w:val="007F3D8D"/>
    <w:rsid w:val="008252E8"/>
    <w:rsid w:val="00845686"/>
    <w:rsid w:val="00864B47"/>
    <w:rsid w:val="0088202D"/>
    <w:rsid w:val="008A0455"/>
    <w:rsid w:val="008A6C9F"/>
    <w:rsid w:val="008B5C79"/>
    <w:rsid w:val="008B6378"/>
    <w:rsid w:val="008C1DFD"/>
    <w:rsid w:val="009138B9"/>
    <w:rsid w:val="00923DC9"/>
    <w:rsid w:val="009353C5"/>
    <w:rsid w:val="0093568C"/>
    <w:rsid w:val="00950757"/>
    <w:rsid w:val="00962635"/>
    <w:rsid w:val="00980F44"/>
    <w:rsid w:val="009A14EE"/>
    <w:rsid w:val="009A5CEF"/>
    <w:rsid w:val="009D3E03"/>
    <w:rsid w:val="00A27F0D"/>
    <w:rsid w:val="00A67B29"/>
    <w:rsid w:val="00A85AFB"/>
    <w:rsid w:val="00AA580A"/>
    <w:rsid w:val="00AB03C9"/>
    <w:rsid w:val="00AE01BF"/>
    <w:rsid w:val="00AF40DC"/>
    <w:rsid w:val="00AF42D1"/>
    <w:rsid w:val="00B16D29"/>
    <w:rsid w:val="00B56267"/>
    <w:rsid w:val="00B65BC4"/>
    <w:rsid w:val="00B764B8"/>
    <w:rsid w:val="00B836B5"/>
    <w:rsid w:val="00BA3A9B"/>
    <w:rsid w:val="00BC6389"/>
    <w:rsid w:val="00BD7A44"/>
    <w:rsid w:val="00C259F2"/>
    <w:rsid w:val="00C26D39"/>
    <w:rsid w:val="00C60CDF"/>
    <w:rsid w:val="00C70158"/>
    <w:rsid w:val="00C766D8"/>
    <w:rsid w:val="00CB76F3"/>
    <w:rsid w:val="00CC4B85"/>
    <w:rsid w:val="00CE17C0"/>
    <w:rsid w:val="00CE29C4"/>
    <w:rsid w:val="00D15B43"/>
    <w:rsid w:val="00D27BDC"/>
    <w:rsid w:val="00D3771D"/>
    <w:rsid w:val="00D4146A"/>
    <w:rsid w:val="00D45E69"/>
    <w:rsid w:val="00D46279"/>
    <w:rsid w:val="00D74ECF"/>
    <w:rsid w:val="00D76A11"/>
    <w:rsid w:val="00D81510"/>
    <w:rsid w:val="00D81FDB"/>
    <w:rsid w:val="00DC3129"/>
    <w:rsid w:val="00DE7337"/>
    <w:rsid w:val="00E2490B"/>
    <w:rsid w:val="00E3396F"/>
    <w:rsid w:val="00E33F91"/>
    <w:rsid w:val="00E40D40"/>
    <w:rsid w:val="00E47679"/>
    <w:rsid w:val="00E6107D"/>
    <w:rsid w:val="00E862B0"/>
    <w:rsid w:val="00EB07BF"/>
    <w:rsid w:val="00EC6226"/>
    <w:rsid w:val="00F02994"/>
    <w:rsid w:val="00F20F0A"/>
    <w:rsid w:val="00F467FC"/>
    <w:rsid w:val="00F52042"/>
    <w:rsid w:val="00F62ABF"/>
    <w:rsid w:val="00F773BB"/>
    <w:rsid w:val="00F802A8"/>
    <w:rsid w:val="00FA3957"/>
    <w:rsid w:val="00FB1848"/>
    <w:rsid w:val="00FD10DB"/>
    <w:rsid w:val="00FD5C96"/>
    <w:rsid w:val="00FE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CD7D96"/>
  <w15:docId w15:val="{7601D93A-63EF-4D25-BDE7-FB6E2E291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802A8"/>
    <w:pPr>
      <w:spacing w:line="264" w:lineRule="auto"/>
    </w:pPr>
    <w:rPr>
      <w:rFonts w:ascii="Calibri Light" w:hAnsi="Calibri Light"/>
      <w:spacing w:val="4"/>
      <w:sz w:val="22"/>
      <w:szCs w:val="18"/>
      <w:lang w:eastAsia="en-US"/>
    </w:rPr>
  </w:style>
  <w:style w:type="paragraph" w:styleId="Heading1">
    <w:name w:val="heading 1"/>
    <w:basedOn w:val="Normal"/>
    <w:next w:val="Normal"/>
    <w:qFormat/>
    <w:rsid w:val="00A67B29"/>
    <w:pPr>
      <w:jc w:val="right"/>
      <w:outlineLvl w:val="0"/>
    </w:pPr>
    <w:rPr>
      <w:b/>
      <w:color w:val="808080"/>
      <w:sz w:val="40"/>
    </w:rPr>
  </w:style>
  <w:style w:type="paragraph" w:styleId="Heading2">
    <w:name w:val="heading 2"/>
    <w:basedOn w:val="Normal"/>
    <w:next w:val="Normal"/>
    <w:qFormat/>
    <w:rsid w:val="00D81510"/>
    <w:pPr>
      <w:outlineLvl w:val="1"/>
    </w:pPr>
    <w:rPr>
      <w:b/>
      <w:caps/>
      <w:sz w:val="16"/>
      <w:szCs w:val="16"/>
    </w:rPr>
  </w:style>
  <w:style w:type="paragraph" w:styleId="Heading3">
    <w:name w:val="heading 3"/>
    <w:basedOn w:val="Normal"/>
    <w:next w:val="Normal"/>
    <w:qFormat/>
    <w:rsid w:val="008C1DFD"/>
    <w:pPr>
      <w:outlineLvl w:val="2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1E3C2E"/>
    <w:rPr>
      <w:rFonts w:cs="Tahoma"/>
      <w:sz w:val="16"/>
      <w:szCs w:val="16"/>
    </w:rPr>
  </w:style>
  <w:style w:type="paragraph" w:customStyle="1" w:styleId="Companyname">
    <w:name w:val="Company name"/>
    <w:basedOn w:val="Normal"/>
    <w:rsid w:val="00D81510"/>
    <w:pPr>
      <w:spacing w:before="140"/>
    </w:pPr>
    <w:rPr>
      <w:b/>
      <w:sz w:val="24"/>
    </w:rPr>
  </w:style>
  <w:style w:type="paragraph" w:customStyle="1" w:styleId="Columnheading">
    <w:name w:val="Column heading"/>
    <w:basedOn w:val="Normal"/>
    <w:rsid w:val="00AB03C9"/>
    <w:pPr>
      <w:jc w:val="center"/>
    </w:pPr>
    <w:rPr>
      <w:b/>
      <w:sz w:val="16"/>
    </w:rPr>
  </w:style>
  <w:style w:type="paragraph" w:customStyle="1" w:styleId="RightAligned">
    <w:name w:val="Right Aligned"/>
    <w:basedOn w:val="Normal"/>
    <w:rsid w:val="00AB03C9"/>
    <w:pPr>
      <w:jc w:val="right"/>
    </w:pPr>
    <w:rPr>
      <w:caps/>
      <w:sz w:val="16"/>
      <w:szCs w:val="16"/>
    </w:rPr>
  </w:style>
  <w:style w:type="paragraph" w:customStyle="1" w:styleId="Thankyou">
    <w:name w:val="Thank you"/>
    <w:basedOn w:val="Columnheading"/>
    <w:rsid w:val="00D81510"/>
    <w:rPr>
      <w:bCs/>
      <w:sz w:val="20"/>
    </w:rPr>
  </w:style>
  <w:style w:type="paragraph" w:customStyle="1" w:styleId="Amount">
    <w:name w:val="Amount"/>
    <w:basedOn w:val="Normal"/>
    <w:rsid w:val="00D81510"/>
    <w:pPr>
      <w:jc w:val="right"/>
    </w:pPr>
    <w:rPr>
      <w:szCs w:val="20"/>
    </w:rPr>
  </w:style>
  <w:style w:type="table" w:styleId="GridTable1Light">
    <w:name w:val="Grid Table 1 Light"/>
    <w:basedOn w:val="TableNormal"/>
    <w:uiPriority w:val="46"/>
    <w:rsid w:val="0088202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uiPriority w:val="99"/>
    <w:semiHidden/>
    <w:rsid w:val="007A77BF"/>
    <w:rPr>
      <w:color w:val="808080"/>
    </w:rPr>
  </w:style>
  <w:style w:type="table" w:styleId="PlainTable5">
    <w:name w:val="Plain Table 5"/>
    <w:basedOn w:val="TableNormal"/>
    <w:uiPriority w:val="45"/>
    <w:rsid w:val="00060DA2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60DA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72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72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ussell\AppData\Roaming\Microsoft\Templates\Services%20invoice%20with%20hours%20and%20r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AB18ED-29C5-4896-A03B-A03A18E42F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Services invoice with hours and rate.dot</Template>
  <TotalTime>1</TotalTime>
  <Pages>1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Russ</dc:creator>
  <cp:lastModifiedBy>Russell Jones</cp:lastModifiedBy>
  <cp:revision>3</cp:revision>
  <cp:lastPrinted>2019-08-16T16:15:00Z</cp:lastPrinted>
  <dcterms:created xsi:type="dcterms:W3CDTF">2024-12-06T10:15:00Z</dcterms:created>
  <dcterms:modified xsi:type="dcterms:W3CDTF">2024-12-06T10:16:00Z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TC062071081033</vt:lpwstr>
  </property>
</Properties>
</file>